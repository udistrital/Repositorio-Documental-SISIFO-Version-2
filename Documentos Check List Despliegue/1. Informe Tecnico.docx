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5DB9D" w14:textId="065A743E" w:rsidR="001930DF" w:rsidRPr="003C5129" w:rsidRDefault="003C5129">
      <w:pPr>
        <w:rPr>
          <w:rFonts w:asciiTheme="minorHAnsi" w:hAnsiTheme="minorHAnsi" w:cstheme="minorHAnsi"/>
        </w:rPr>
      </w:pPr>
      <w:r w:rsidRPr="003C512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5680" behindDoc="1" locked="1" layoutInCell="1" allowOverlap="1" wp14:anchorId="2F96A6E4" wp14:editId="66EBFD1F">
            <wp:simplePos x="0" y="0"/>
            <wp:positionH relativeFrom="page">
              <wp:align>left</wp:align>
            </wp:positionH>
            <wp:positionV relativeFrom="paragraph">
              <wp:posOffset>-1356995</wp:posOffset>
            </wp:positionV>
            <wp:extent cx="7757795" cy="10958195"/>
            <wp:effectExtent l="0" t="0" r="0" b="0"/>
            <wp:wrapNone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795" cy="1095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6F019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6275D5A8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5D92816B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587BDB95" w14:textId="77777777" w:rsidR="001930DF" w:rsidRPr="003C5129" w:rsidRDefault="001930DF" w:rsidP="001930DF">
      <w:pPr>
        <w:tabs>
          <w:tab w:val="left" w:pos="2036"/>
        </w:tabs>
        <w:rPr>
          <w:rFonts w:asciiTheme="minorHAnsi" w:hAnsiTheme="minorHAnsi" w:cstheme="minorHAnsi"/>
        </w:rPr>
      </w:pPr>
      <w:r w:rsidRPr="003C5129">
        <w:rPr>
          <w:rFonts w:asciiTheme="minorHAnsi" w:hAnsiTheme="minorHAnsi" w:cstheme="minorHAnsi"/>
        </w:rPr>
        <w:tab/>
      </w:r>
    </w:p>
    <w:p w14:paraId="22A3CAAF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00A3501A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1444B596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2AF7018E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61035D31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591B16A0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7F3FD6FB" w14:textId="2ECE72EF" w:rsidR="001930DF" w:rsidRPr="003C5129" w:rsidRDefault="003C5129" w:rsidP="75C38B8D">
      <w:pPr>
        <w:rPr>
          <w:rFonts w:asciiTheme="minorHAnsi" w:hAnsiTheme="minorHAnsi" w:cstheme="minorBidi"/>
        </w:rPr>
      </w:pPr>
      <w:r w:rsidRPr="003C512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8D452E" wp14:editId="2A58269C">
                <wp:simplePos x="0" y="0"/>
                <wp:positionH relativeFrom="column">
                  <wp:posOffset>3158490</wp:posOffset>
                </wp:positionH>
                <wp:positionV relativeFrom="paragraph">
                  <wp:posOffset>139700</wp:posOffset>
                </wp:positionV>
                <wp:extent cx="2162175" cy="1021715"/>
                <wp:effectExtent l="0" t="0" r="0" b="0"/>
                <wp:wrapNone/>
                <wp:docPr id="573465541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175" cy="1021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C9CEBE" w14:textId="139AAED2" w:rsidR="001930DF" w:rsidRPr="00DC5339" w:rsidRDefault="003C5129" w:rsidP="003C5129">
                            <w:pPr>
                              <w:spacing w:after="0" w:line="240" w:lineRule="auto"/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3C5129"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lang w:val="es-ES"/>
                              </w:rPr>
                              <w:t xml:space="preserve">INFORME </w:t>
                            </w:r>
                            <w:r w:rsidR="005250E7"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lang w:val="es-ES"/>
                              </w:rPr>
                              <w:t>TECNICO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D452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48.7pt;margin-top:11pt;width:170.25pt;height:80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" filled="f" stroked="f">
                <v:textbox style="mso-fit-shape-to-text:t">
                  <w:txbxContent>
                    <w:p w14:paraId="6FC9CEBE" w14:textId="139AAED2" w:rsidR="001930DF" w:rsidRPr="00DC5339" w:rsidRDefault="003C5129" w:rsidP="003C5129">
                      <w:pPr>
                        <w:spacing w:after="0" w:line="240" w:lineRule="auto"/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lang w:val="es-ES"/>
                        </w:rPr>
                      </w:pPr>
                      <w:r w:rsidRPr="003C5129"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lang w:val="es-ES"/>
                        </w:rPr>
                        <w:t xml:space="preserve">INFORME </w:t>
                      </w:r>
                      <w:r w:rsidR="005250E7"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lang w:val="es-ES"/>
                        </w:rPr>
                        <w:t>TECNICO</w:t>
                      </w:r>
                    </w:p>
                  </w:txbxContent>
                </v:textbox>
              </v:shape>
            </w:pict>
          </mc:Fallback>
        </mc:AlternateContent>
      </w:r>
    </w:p>
    <w:p w14:paraId="4F2759BD" w14:textId="411C0D2C" w:rsidR="001930DF" w:rsidRPr="003C5129" w:rsidRDefault="005250E7">
      <w:pPr>
        <w:rPr>
          <w:rFonts w:asciiTheme="minorHAnsi" w:hAnsiTheme="minorHAnsi" w:cstheme="minorHAnsi"/>
        </w:rPr>
      </w:pPr>
      <w:r w:rsidRPr="003C512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9F23596" wp14:editId="28EA3BC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2457450" cy="1021715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7450" cy="1021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FBC26C" w14:textId="07EEEE29" w:rsidR="005250E7" w:rsidRPr="00DC5339" w:rsidRDefault="005250E7" w:rsidP="005250E7">
                            <w:pPr>
                              <w:spacing w:after="0" w:line="240" w:lineRule="auto"/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lang w:val="es-ES"/>
                              </w:rPr>
                              <w:t>PROYECTO XXXXXX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23596" id="_x0000_s1027" type="#_x0000_t202" style="position:absolute;margin-left:142.3pt;margin-top:15.5pt;width:193.5pt;height:80.45pt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" filled="f" stroked="f">
                <v:textbox style="mso-fit-shape-to-text:t">
                  <w:txbxContent>
                    <w:p w14:paraId="55FBC26C" w14:textId="07EEEE29" w:rsidR="005250E7" w:rsidRPr="00DC5339" w:rsidRDefault="005250E7" w:rsidP="005250E7">
                      <w:pPr>
                        <w:spacing w:after="0" w:line="240" w:lineRule="auto"/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lang w:val="es-ES"/>
                        </w:rPr>
                        <w:t>PROYECTO XXXXXX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AA798F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2E062AE2" w14:textId="507F591C" w:rsidR="001930DF" w:rsidRPr="003C5129" w:rsidRDefault="003C5129" w:rsidP="75C38B8D">
      <w:pPr>
        <w:rPr>
          <w:rFonts w:asciiTheme="minorHAnsi" w:hAnsiTheme="minorHAnsi" w:cstheme="minorBidi"/>
        </w:rPr>
      </w:pPr>
      <w:r w:rsidRPr="003C512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A3D312" wp14:editId="110F00FD">
                <wp:simplePos x="0" y="0"/>
                <wp:positionH relativeFrom="page">
                  <wp:posOffset>4237990</wp:posOffset>
                </wp:positionH>
                <wp:positionV relativeFrom="paragraph">
                  <wp:posOffset>45085</wp:posOffset>
                </wp:positionV>
                <wp:extent cx="3180715" cy="708660"/>
                <wp:effectExtent l="0" t="0" r="0" b="0"/>
                <wp:wrapNone/>
                <wp:docPr id="2138864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0715" cy="708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77E5EE" w14:textId="6072D397" w:rsidR="001930DF" w:rsidRPr="00DC5339" w:rsidRDefault="005250E7" w:rsidP="002B2208">
                            <w:pPr>
                              <w:spacing w:after="0" w:line="240" w:lineRule="auto"/>
                              <w:rPr>
                                <w:rFonts w:ascii="Calibri Light" w:hAnsi="Calibri Light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 Light" w:hAnsi="Calibri Light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3D312" id="Cuadro de texto 2" o:spid="_x0000_s1028" type="#_x0000_t202" style="position:absolute;margin-left:333.7pt;margin-top:3.55pt;width:250.45pt;height:55.8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" filled="f" stroked="f">
                <v:textbox style="mso-fit-shape-to-text:t">
                  <w:txbxContent>
                    <w:p w14:paraId="1177E5EE" w14:textId="6072D397" w:rsidR="001930DF" w:rsidRPr="00DC5339" w:rsidRDefault="005250E7" w:rsidP="002B2208">
                      <w:pPr>
                        <w:spacing w:after="0" w:line="240" w:lineRule="auto"/>
                        <w:rPr>
                          <w:rFonts w:ascii="Calibri Light" w:hAnsi="Calibri Light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Calibri Light" w:hAnsi="Calibri Light"/>
                          <w:color w:val="000000"/>
                          <w:kern w:val="24"/>
                          <w:sz w:val="32"/>
                          <w:szCs w:val="32"/>
                        </w:rPr>
                        <w:t>Fecha: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A7E1F7" w14:textId="4D9414EE" w:rsidR="001930DF" w:rsidRPr="003C5129" w:rsidRDefault="005250E7">
      <w:pPr>
        <w:rPr>
          <w:rFonts w:asciiTheme="minorHAnsi" w:hAnsiTheme="minorHAnsi" w:cstheme="minorHAnsi"/>
        </w:rPr>
      </w:pPr>
      <w:r w:rsidRPr="003C512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6DF371B" wp14:editId="6DDE1623">
                <wp:simplePos x="0" y="0"/>
                <wp:positionH relativeFrom="page">
                  <wp:posOffset>4242435</wp:posOffset>
                </wp:positionH>
                <wp:positionV relativeFrom="paragraph">
                  <wp:posOffset>66675</wp:posOffset>
                </wp:positionV>
                <wp:extent cx="3180715" cy="708660"/>
                <wp:effectExtent l="0" t="0" r="0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0715" cy="708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189AB" w14:textId="68818660" w:rsidR="005250E7" w:rsidRPr="00DC5339" w:rsidRDefault="005250E7" w:rsidP="005250E7">
                            <w:pPr>
                              <w:spacing w:after="0" w:line="240" w:lineRule="auto"/>
                              <w:rPr>
                                <w:rFonts w:ascii="Calibri Light" w:hAnsi="Calibri Light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 Light" w:hAnsi="Calibri Light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Elaborado por</w:t>
                            </w:r>
                            <w:r>
                              <w:rPr>
                                <w:rFonts w:ascii="Calibri Light" w:hAnsi="Calibri Light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Calibri Light" w:hAnsi="Calibri Light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F371B" id="_x0000_s1029" type="#_x0000_t202" style="position:absolute;margin-left:334.05pt;margin-top:5.25pt;width:250.45pt;height:55.8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" filled="f" stroked="f">
                <v:textbox style="mso-fit-shape-to-text:t">
                  <w:txbxContent>
                    <w:p w14:paraId="589189AB" w14:textId="68818660" w:rsidR="005250E7" w:rsidRPr="00DC5339" w:rsidRDefault="005250E7" w:rsidP="005250E7">
                      <w:pPr>
                        <w:spacing w:after="0" w:line="240" w:lineRule="auto"/>
                        <w:rPr>
                          <w:rFonts w:ascii="Calibri Light" w:hAnsi="Calibri Light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Calibri Light" w:hAnsi="Calibri Light"/>
                          <w:color w:val="000000"/>
                          <w:kern w:val="24"/>
                          <w:sz w:val="32"/>
                          <w:szCs w:val="32"/>
                        </w:rPr>
                        <w:t>Elaborado por</w:t>
                      </w:r>
                      <w:r>
                        <w:rPr>
                          <w:rFonts w:ascii="Calibri Light" w:hAnsi="Calibri Light"/>
                          <w:color w:val="000000"/>
                          <w:kern w:val="24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rFonts w:ascii="Calibri Light" w:hAnsi="Calibri Light"/>
                          <w:color w:val="00000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948D9B" w14:textId="112B84D8" w:rsidR="001930DF" w:rsidRPr="003C5129" w:rsidRDefault="005250E7" w:rsidP="005250E7">
      <w:pPr>
        <w:tabs>
          <w:tab w:val="left" w:pos="793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1A095B16" w14:textId="6DD53635" w:rsidR="001930DF" w:rsidRPr="003C5129" w:rsidRDefault="003C5129">
      <w:pPr>
        <w:rPr>
          <w:rFonts w:asciiTheme="minorHAnsi" w:hAnsiTheme="minorHAnsi" w:cstheme="minorHAnsi"/>
        </w:rPr>
      </w:pPr>
      <w:r w:rsidRPr="003C512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E53FD2" wp14:editId="084C2FDF">
                <wp:simplePos x="0" y="0"/>
                <wp:positionH relativeFrom="column">
                  <wp:posOffset>2882900</wp:posOffset>
                </wp:positionH>
                <wp:positionV relativeFrom="paragraph">
                  <wp:posOffset>150495</wp:posOffset>
                </wp:positionV>
                <wp:extent cx="3329940" cy="432435"/>
                <wp:effectExtent l="0" t="0" r="0" b="0"/>
                <wp:wrapNone/>
                <wp:docPr id="2115035204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9940" cy="432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D0C91F" w14:textId="5A084666" w:rsidR="003C5129" w:rsidRDefault="003C5129" w:rsidP="003C5129">
                            <w:pPr>
                              <w:spacing w:after="0" w:line="240" w:lineRule="auto"/>
                              <w:jc w:val="right"/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lang w:val="es-ES"/>
                              </w:rPr>
                              <w:t xml:space="preserve">OATI - Oficina Asesora de </w:t>
                            </w:r>
                          </w:p>
                          <w:p w14:paraId="4084F632" w14:textId="24210D61" w:rsidR="001930DF" w:rsidRPr="003C5129" w:rsidRDefault="003C5129" w:rsidP="003C5129">
                            <w:pPr>
                              <w:spacing w:after="0" w:line="240" w:lineRule="auto"/>
                              <w:jc w:val="right"/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/>
                                <w:bCs/>
                                <w:color w:val="000000"/>
                                <w:kern w:val="24"/>
                                <w:lang w:val="es-ES"/>
                              </w:rPr>
                              <w:t>Tecnologías e Información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53FD2" id="Cuadro de texto 1" o:spid="_x0000_s1028" type="#_x0000_t202" style="position:absolute;margin-left:227pt;margin-top:11.85pt;width:262.2pt;height:34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" filled="f" stroked="f">
                <v:textbox style="mso-fit-shape-to-text:t">
                  <w:txbxContent>
                    <w:p w14:paraId="22D0C91F" w14:textId="5A084666" w:rsidR="003C5129" w:rsidRDefault="003C5129" w:rsidP="003C5129">
                      <w:pPr>
                        <w:spacing w:after="0" w:line="240" w:lineRule="auto"/>
                        <w:jc w:val="right"/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lang w:val="es-ES"/>
                        </w:rPr>
                      </w:pPr>
                      <w:r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lang w:val="es-ES"/>
                        </w:rPr>
                        <w:t xml:space="preserve">OATI - Oficina Asesora de </w:t>
                      </w:r>
                    </w:p>
                    <w:p w14:paraId="4084F632" w14:textId="24210D61" w:rsidR="001930DF" w:rsidRPr="003C5129" w:rsidRDefault="003C5129" w:rsidP="003C5129">
                      <w:pPr>
                        <w:spacing w:after="0" w:line="240" w:lineRule="auto"/>
                        <w:jc w:val="right"/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libri Light" w:hAnsi="Calibri Light"/>
                          <w:b/>
                          <w:bCs/>
                          <w:color w:val="000000"/>
                          <w:kern w:val="24"/>
                          <w:lang w:val="es-ES"/>
                        </w:rPr>
                        <w:t>Tecnologías e Información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73F8247E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119CFD3F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4EAC1CF2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3BDF5F8F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0361BD28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57A25097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08FA9F61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11C0FCA5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33A90675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7669790A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475559DC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61D91E8B" w14:textId="77777777" w:rsidR="005250E7" w:rsidRDefault="005250E7" w:rsidP="003C5129">
      <w:pPr>
        <w:keepNext/>
        <w:keepLines/>
        <w:spacing w:before="480" w:after="0" w:line="276" w:lineRule="auto"/>
        <w:rPr>
          <w:rFonts w:asciiTheme="minorHAnsi" w:eastAsia="Times New Roman" w:hAnsiTheme="minorHAnsi" w:cstheme="minorHAnsi"/>
          <w:b/>
          <w:bCs/>
          <w:color w:val="365F91"/>
          <w:kern w:val="0"/>
          <w:sz w:val="28"/>
          <w:szCs w:val="28"/>
          <w:lang w:val="es-ES" w:eastAsia="es-CO"/>
        </w:rPr>
      </w:pPr>
    </w:p>
    <w:p w14:paraId="03D9201C" w14:textId="61759D1A" w:rsidR="003C5129" w:rsidRPr="003C5129" w:rsidRDefault="003C5129" w:rsidP="003C5129">
      <w:pPr>
        <w:keepNext/>
        <w:keepLines/>
        <w:spacing w:before="480" w:after="0" w:line="276" w:lineRule="auto"/>
        <w:rPr>
          <w:rFonts w:asciiTheme="minorHAnsi" w:eastAsia="Times New Roman" w:hAnsiTheme="minorHAnsi" w:cstheme="minorHAnsi"/>
          <w:b/>
          <w:bCs/>
          <w:color w:val="365F91"/>
          <w:kern w:val="0"/>
          <w:sz w:val="28"/>
          <w:szCs w:val="28"/>
          <w:lang w:val="es-ES" w:eastAsia="es-CO"/>
        </w:rPr>
      </w:pPr>
      <w:r w:rsidRPr="003C5129">
        <w:rPr>
          <w:rFonts w:asciiTheme="minorHAnsi" w:eastAsia="Times New Roman" w:hAnsiTheme="minorHAnsi" w:cstheme="minorHAnsi"/>
          <w:b/>
          <w:bCs/>
          <w:color w:val="365F91"/>
          <w:kern w:val="0"/>
          <w:sz w:val="28"/>
          <w:szCs w:val="28"/>
          <w:lang w:val="es-ES" w:eastAsia="es-CO"/>
        </w:rPr>
        <w:t>TABLA DE CONTENIDO</w:t>
      </w:r>
    </w:p>
    <w:p w14:paraId="3BB17790" w14:textId="77777777" w:rsidR="003C5129" w:rsidRPr="003C5129" w:rsidRDefault="003C5129" w:rsidP="003C512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val="es-ES" w:eastAsia="es-CO"/>
        </w:rPr>
      </w:pPr>
    </w:p>
    <w:p w14:paraId="792B251E" w14:textId="661EF927" w:rsidR="005250E7" w:rsidRDefault="16E584FE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0"/>
          <w:lang w:val="en-US"/>
        </w:rPr>
      </w:pPr>
      <w:r>
        <w:fldChar w:fldCharType="begin"/>
      </w:r>
      <w:r w:rsidR="00941653">
        <w:instrText>TOC \o "1-3" \z \u \h</w:instrText>
      </w:r>
      <w:r>
        <w:fldChar w:fldCharType="separate"/>
      </w:r>
      <w:hyperlink w:anchor="_Toc219371890" w:history="1">
        <w:r w:rsidR="005250E7" w:rsidRPr="00DE24D1">
          <w:rPr>
            <w:rStyle w:val="Hyperlink"/>
            <w:rFonts w:eastAsia="Times New Roman"/>
            <w:b/>
            <w:bCs/>
            <w:noProof/>
            <w:lang w:val="es-ES" w:eastAsia="es-ES"/>
          </w:rPr>
          <w:t xml:space="preserve">PROYECTO </w:t>
        </w:r>
        <w:r w:rsidR="005250E7" w:rsidRPr="00DE24D1">
          <w:rPr>
            <w:rStyle w:val="Hyperlink"/>
            <w:rFonts w:eastAsia="Times New Roman"/>
            <w:b/>
            <w:bCs/>
            <w:noProof/>
            <w:lang w:eastAsia="es-ES"/>
          </w:rPr>
          <w:t>XXXX</w:t>
        </w:r>
        <w:r w:rsidR="005250E7">
          <w:rPr>
            <w:noProof/>
            <w:webHidden/>
          </w:rPr>
          <w:tab/>
        </w:r>
        <w:r w:rsidR="005250E7">
          <w:rPr>
            <w:noProof/>
            <w:webHidden/>
          </w:rPr>
          <w:fldChar w:fldCharType="begin"/>
        </w:r>
        <w:r w:rsidR="005250E7">
          <w:rPr>
            <w:noProof/>
            <w:webHidden/>
          </w:rPr>
          <w:instrText xml:space="preserve"> PAGEREF _Toc219371890 \h </w:instrText>
        </w:r>
        <w:r w:rsidR="005250E7">
          <w:rPr>
            <w:noProof/>
            <w:webHidden/>
          </w:rPr>
        </w:r>
        <w:r w:rsidR="005250E7">
          <w:rPr>
            <w:noProof/>
            <w:webHidden/>
          </w:rPr>
          <w:fldChar w:fldCharType="separate"/>
        </w:r>
        <w:r w:rsidR="005250E7">
          <w:rPr>
            <w:noProof/>
            <w:webHidden/>
          </w:rPr>
          <w:t>2</w:t>
        </w:r>
        <w:r w:rsidR="005250E7">
          <w:rPr>
            <w:noProof/>
            <w:webHidden/>
          </w:rPr>
          <w:fldChar w:fldCharType="end"/>
        </w:r>
      </w:hyperlink>
    </w:p>
    <w:p w14:paraId="073BF8A5" w14:textId="0BE2D876" w:rsidR="005250E7" w:rsidRDefault="005250E7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0"/>
          <w:lang w:val="en-US"/>
        </w:rPr>
      </w:pPr>
      <w:hyperlink w:anchor="_Toc219371891" w:history="1">
        <w:r w:rsidRPr="00DE24D1">
          <w:rPr>
            <w:rStyle w:val="Hyperlink"/>
            <w:rFonts w:eastAsia="Times New Roman"/>
            <w:b/>
            <w:bCs/>
            <w:noProof/>
            <w:lang w:eastAsia="ar-SA"/>
          </w:rPr>
          <w:t>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BE9873" w14:textId="6DC79933" w:rsidR="005250E7" w:rsidRDefault="005250E7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0"/>
          <w:lang w:val="en-US"/>
        </w:rPr>
      </w:pPr>
      <w:hyperlink w:anchor="_Toc219371892" w:history="1">
        <w:r w:rsidRPr="00DE24D1">
          <w:rPr>
            <w:rStyle w:val="Hyperlink"/>
            <w:rFonts w:eastAsia="Times New Roman"/>
            <w:b/>
            <w:bCs/>
            <w:noProof/>
            <w:lang w:eastAsia="ar-SA"/>
          </w:rPr>
          <w:t>Avances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EB4AB3" w14:textId="346AC6C0" w:rsidR="005250E7" w:rsidRDefault="005250E7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0"/>
          <w:lang w:val="en-US"/>
        </w:rPr>
      </w:pPr>
      <w:hyperlink w:anchor="_Toc219371893" w:history="1">
        <w:r w:rsidRPr="00DE24D1">
          <w:rPr>
            <w:rStyle w:val="Hyperlink"/>
            <w:rFonts w:eastAsia="Times New Roman"/>
            <w:b/>
            <w:bCs/>
            <w:noProof/>
            <w:lang w:eastAsia="ar-SA"/>
          </w:rPr>
          <w:t>Hitos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9D5D1D" w14:textId="5C8C4F47" w:rsidR="005250E7" w:rsidRDefault="005250E7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0"/>
          <w:lang w:val="en-US"/>
        </w:rPr>
      </w:pPr>
      <w:hyperlink w:anchor="_Toc219371894" w:history="1">
        <w:r w:rsidRPr="00DE24D1">
          <w:rPr>
            <w:rStyle w:val="Hyperlink"/>
            <w:rFonts w:eastAsia="Times New Roman"/>
            <w:b/>
            <w:bCs/>
            <w:noProof/>
            <w:lang w:eastAsia="ar-SA"/>
          </w:rPr>
          <w:t>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0A0232" w14:textId="2153C18B" w:rsidR="005250E7" w:rsidRDefault="005250E7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0"/>
          <w:lang w:val="en-US"/>
        </w:rPr>
      </w:pPr>
      <w:hyperlink w:anchor="_Toc219371895" w:history="1">
        <w:r w:rsidRPr="00DE24D1">
          <w:rPr>
            <w:rStyle w:val="Hyperlink"/>
            <w:rFonts w:eastAsia="Times New Roman"/>
            <w:b/>
            <w:bCs/>
            <w:noProof/>
            <w:lang w:eastAsia="ar-SA"/>
          </w:rPr>
          <w:t>Alcances y proyecciones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6175A8" w14:textId="2402F7C8" w:rsidR="00781B09" w:rsidRPr="00781B09" w:rsidRDefault="16E584FE" w:rsidP="002B2208">
      <w:pPr>
        <w:pStyle w:val="TOC1"/>
        <w:tabs>
          <w:tab w:val="right" w:leader="dot" w:pos="8820"/>
        </w:tabs>
        <w:jc w:val="both"/>
        <w:rPr>
          <w:rFonts w:asciiTheme="minorHAnsi" w:eastAsiaTheme="minorEastAsia" w:hAnsiTheme="minorHAnsi" w:cstheme="minorBidi"/>
          <w:noProof/>
          <w:sz w:val="24"/>
          <w:szCs w:val="24"/>
          <w:lang w:eastAsia="es-CO"/>
          <w14:ligatures w14:val="standardContextual"/>
        </w:rPr>
      </w:pPr>
      <w:r>
        <w:fldChar w:fldCharType="end"/>
      </w:r>
    </w:p>
    <w:p w14:paraId="5798F20B" w14:textId="44AE7400" w:rsidR="003C5129" w:rsidRDefault="003C5129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73A5070E" w14:textId="1D0C8E56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05BD429A" w14:textId="7C825666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2F3980AA" w14:textId="136947F1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48F99150" w14:textId="5B16F2BD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1A6B33A6" w14:textId="124E8AFB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A366FCF" w14:textId="62C89932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44A9F1A6" w14:textId="1EF61132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0FE5C64" w14:textId="434FCEB8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7BA5184" w14:textId="182C493E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76029B7F" w14:textId="4A0F1CC6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40CFC540" w14:textId="77FE113D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8E84F56" w14:textId="74E204F0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1DE46FAA" w14:textId="4EF3501C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7552B5E" w14:textId="374E593A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53C1D8CA" w14:textId="2F9DDFE4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56A2EEF1" w14:textId="7AEB9706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3B0DBE89" w14:textId="293F14B4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7409F5E2" w14:textId="2A823D65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17A0D8D" w14:textId="5A95F65F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461974A7" w14:textId="4C0D05D6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2AA5D157" w14:textId="365CADFA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1C8B3294" w14:textId="23201AAE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21AC408E" w14:textId="68355C07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2186D94" w14:textId="5E30BC54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0EB5BC22" w14:textId="6CFF211E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12A661A7" w14:textId="13FD10EC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E7EEB9F" w14:textId="16223451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393DBD26" w14:textId="108E3DB7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3BE23FF7" w14:textId="71BCC031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7126135B" w14:textId="5CC17820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052A5D63" w14:textId="454D58CF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4354DFBB" w14:textId="77777777" w:rsidR="005250E7" w:rsidRDefault="005250E7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5BAFDFA6" w14:textId="382D327B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38F67838" w14:textId="238FF7A1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651BA823" w14:textId="152642A2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77D6F333" w14:textId="3C07CE12" w:rsidR="002B2208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12795EA3" w14:textId="77777777" w:rsidR="002B2208" w:rsidRPr="003C5129" w:rsidRDefault="002B2208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sz w:val="20"/>
          <w:szCs w:val="20"/>
          <w:lang w:eastAsia="es-ES"/>
        </w:rPr>
      </w:pPr>
    </w:p>
    <w:p w14:paraId="317FFA82" w14:textId="35BA3A57" w:rsidR="003C5129" w:rsidRPr="0005166A" w:rsidRDefault="003C5129" w:rsidP="002B2208">
      <w:pPr>
        <w:pStyle w:val="Heading1"/>
        <w:jc w:val="both"/>
        <w:rPr>
          <w:rFonts w:asciiTheme="minorHAnsi" w:eastAsia="Times New Roman" w:hAnsiTheme="minorHAnsi" w:cstheme="minorBidi"/>
          <w:b/>
          <w:bCs/>
          <w:sz w:val="28"/>
          <w:szCs w:val="28"/>
          <w:lang w:val="es-ES" w:eastAsia="es-ES"/>
        </w:rPr>
      </w:pPr>
      <w:bookmarkStart w:id="0" w:name="_Toc219371890"/>
      <w:r w:rsidRPr="75C38B8D">
        <w:rPr>
          <w:rFonts w:asciiTheme="minorHAnsi" w:eastAsia="Times New Roman" w:hAnsiTheme="minorHAnsi" w:cstheme="minorBidi"/>
          <w:b/>
          <w:bCs/>
          <w:sz w:val="28"/>
          <w:szCs w:val="28"/>
          <w:lang w:val="es-ES" w:eastAsia="es-ES"/>
        </w:rPr>
        <w:t xml:space="preserve">PROYECTO </w:t>
      </w:r>
      <w:r w:rsidR="004B7CC9">
        <w:rPr>
          <w:rFonts w:asciiTheme="minorHAnsi" w:eastAsia="Times New Roman" w:hAnsiTheme="minorHAnsi" w:cstheme="minorBidi"/>
          <w:b/>
          <w:bCs/>
          <w:sz w:val="28"/>
          <w:szCs w:val="28"/>
          <w:lang w:eastAsia="es-ES"/>
        </w:rPr>
        <w:t>XXXX</w:t>
      </w:r>
      <w:bookmarkEnd w:id="0"/>
    </w:p>
    <w:p w14:paraId="15BA0C3F" w14:textId="77777777" w:rsidR="003C5129" w:rsidRPr="003C5129" w:rsidRDefault="003C5129" w:rsidP="002B2208">
      <w:pPr>
        <w:keepNext/>
        <w:tabs>
          <w:tab w:val="left" w:pos="720"/>
        </w:tabs>
        <w:suppressAutoHyphens/>
        <w:spacing w:before="200" w:after="100" w:line="300" w:lineRule="exact"/>
        <w:ind w:left="180"/>
        <w:jc w:val="both"/>
        <w:outlineLvl w:val="1"/>
        <w:rPr>
          <w:rFonts w:asciiTheme="minorHAnsi" w:eastAsia="Times New Roman" w:hAnsiTheme="minorHAnsi" w:cstheme="minorBidi"/>
          <w:b/>
          <w:bCs/>
          <w:kern w:val="0"/>
          <w:lang w:eastAsia="ar-SA"/>
        </w:rPr>
      </w:pPr>
      <w:bookmarkStart w:id="1" w:name="_Toc219371891"/>
      <w:r w:rsidRPr="75C38B8D">
        <w:rPr>
          <w:rFonts w:asciiTheme="minorHAnsi" w:eastAsia="Times New Roman" w:hAnsiTheme="minorHAnsi" w:cstheme="minorBidi"/>
          <w:b/>
          <w:bCs/>
          <w:kern w:val="0"/>
          <w:lang w:eastAsia="ar-SA"/>
        </w:rPr>
        <w:t>Contexto</w:t>
      </w:r>
      <w:bookmarkEnd w:id="1"/>
    </w:p>
    <w:p w14:paraId="5F7D5702" w14:textId="1E09ED82" w:rsidR="004B7CC9" w:rsidRPr="003C5129" w:rsidRDefault="004B7CC9" w:rsidP="004B7CC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</w:t>
      </w: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</w:t>
      </w: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. </w:t>
      </w: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</w:t>
      </w:r>
    </w:p>
    <w:p w14:paraId="521FBC15" w14:textId="102A73E7" w:rsidR="004B7CC9" w:rsidRPr="003C5129" w:rsidRDefault="004B7CC9" w:rsidP="004B7CC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</w:t>
      </w: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.</w:t>
      </w:r>
    </w:p>
    <w:p w14:paraId="7EBDF266" w14:textId="4B8B42E3" w:rsidR="004B7CC9" w:rsidRPr="003C5129" w:rsidRDefault="004B7CC9" w:rsidP="004B7CC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</w:t>
      </w: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.</w:t>
      </w:r>
    </w:p>
    <w:p w14:paraId="1D747726" w14:textId="45FAAE13" w:rsidR="003C5129" w:rsidRPr="003C5129" w:rsidRDefault="003C5129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7B7190EE" w14:textId="77777777" w:rsidR="003C5129" w:rsidRPr="003C5129" w:rsidRDefault="003C5129" w:rsidP="002B2208">
      <w:pPr>
        <w:keepNext/>
        <w:tabs>
          <w:tab w:val="left" w:pos="720"/>
        </w:tabs>
        <w:suppressAutoHyphens/>
        <w:spacing w:before="200" w:after="100" w:line="300" w:lineRule="exact"/>
        <w:ind w:left="180"/>
        <w:jc w:val="both"/>
        <w:outlineLvl w:val="1"/>
        <w:rPr>
          <w:rFonts w:asciiTheme="minorHAnsi" w:eastAsia="Times New Roman" w:hAnsiTheme="minorHAnsi" w:cstheme="minorBidi"/>
          <w:b/>
          <w:bCs/>
          <w:lang w:eastAsia="ar-SA"/>
        </w:rPr>
      </w:pPr>
      <w:bookmarkStart w:id="2" w:name="_Toc219371892"/>
      <w:r w:rsidRPr="75C38B8D">
        <w:rPr>
          <w:rFonts w:asciiTheme="minorHAnsi" w:eastAsia="Times New Roman" w:hAnsiTheme="minorHAnsi" w:cstheme="minorBidi"/>
          <w:b/>
          <w:bCs/>
          <w:kern w:val="0"/>
          <w:lang w:eastAsia="ar-SA"/>
        </w:rPr>
        <w:t>Avances</w:t>
      </w:r>
      <w:bookmarkEnd w:id="2"/>
    </w:p>
    <w:p w14:paraId="14E3E117" w14:textId="77777777" w:rsidR="004B7CC9" w:rsidRPr="003C5129" w:rsidRDefault="004B7CC9" w:rsidP="004B7CC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</w:t>
      </w:r>
    </w:p>
    <w:p w14:paraId="053EEB27" w14:textId="77777777" w:rsidR="004B7CC9" w:rsidRPr="003C5129" w:rsidRDefault="004B7CC9" w:rsidP="004B7CC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59CFE8B2" w14:textId="77777777" w:rsidR="004B7CC9" w:rsidRPr="003C5129" w:rsidRDefault="004B7CC9" w:rsidP="004B7CC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1CAD7B7F" w14:textId="77777777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466783CA" w14:textId="59E289D7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</w:pPr>
      <w:r w:rsidRPr="00707420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 xml:space="preserve">1. </w:t>
      </w:r>
      <w:r w:rsidR="004B7CC9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>Numeral 1</w:t>
      </w:r>
    </w:p>
    <w:p w14:paraId="0C37AF42" w14:textId="77777777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71B5107A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3797ABA7" w14:textId="7A789B94" w:rsid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09A53DEA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2F734A96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7FF58967" w14:textId="77777777" w:rsidR="005250E7" w:rsidRP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20DDAB45" w14:textId="3A7F8C75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7300324E" w14:textId="316793B8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</w:pPr>
      <w:r w:rsidRPr="00707420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 xml:space="preserve">2. </w:t>
      </w:r>
      <w:r w:rsidR="004B7CC9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>Numeral 2</w:t>
      </w:r>
      <w:r w:rsidRPr="00707420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 xml:space="preserve"> </w:t>
      </w:r>
    </w:p>
    <w:p w14:paraId="6996DC09" w14:textId="77777777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739FE22D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57B4D7F3" w14:textId="77777777" w:rsid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4FCD6C01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16B53D54" w14:textId="57A1C1AC" w:rsid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738FB587" w14:textId="4EF4A3F8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1A43432D" w14:textId="2174E646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1CB2C580" w14:textId="114F9093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346A1F69" w14:textId="6643C7F9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515B8A93" w14:textId="3FE0118E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120E3A7F" w14:textId="77777777" w:rsidR="005250E7" w:rsidRP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73D76C30" w14:textId="77777777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2A5E6793" w14:textId="365A359E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</w:pPr>
      <w:r w:rsidRPr="00707420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 xml:space="preserve">3. </w:t>
      </w:r>
      <w:r w:rsidR="005250E7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>Numeral 3</w:t>
      </w:r>
      <w:r w:rsidRPr="00707420">
        <w:rPr>
          <w:rFonts w:asciiTheme="minorHAnsi" w:eastAsia="Times New Roman" w:hAnsiTheme="minorHAnsi" w:cstheme="minorBidi"/>
          <w:b/>
          <w:bCs/>
          <w:color w:val="000000" w:themeColor="text1"/>
          <w:lang w:eastAsia="es-ES"/>
        </w:rPr>
        <w:t xml:space="preserve"> </w:t>
      </w:r>
    </w:p>
    <w:p w14:paraId="02B83FCF" w14:textId="77777777" w:rsidR="00707420" w:rsidRPr="00707420" w:rsidRDefault="00707420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3DC7D101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35A9EEB4" w14:textId="77777777" w:rsid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533732FA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07AB7485" w14:textId="77777777" w:rsidR="005250E7" w:rsidRPr="005250E7" w:rsidRDefault="005250E7" w:rsidP="005250E7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6F0CCD8B" w14:textId="6F171480" w:rsidR="00DA7232" w:rsidRPr="00707420" w:rsidRDefault="00DA7232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1DC93B24" w14:textId="4845177B" w:rsidR="003C5129" w:rsidRPr="003C5129" w:rsidRDefault="003C5129" w:rsidP="002B2208">
      <w:pPr>
        <w:keepNext/>
        <w:tabs>
          <w:tab w:val="left" w:pos="720"/>
        </w:tabs>
        <w:suppressAutoHyphens/>
        <w:spacing w:before="200" w:after="100" w:line="300" w:lineRule="exact"/>
        <w:ind w:left="180"/>
        <w:jc w:val="both"/>
        <w:outlineLvl w:val="1"/>
        <w:rPr>
          <w:rFonts w:asciiTheme="minorHAnsi" w:eastAsia="Times New Roman" w:hAnsiTheme="minorHAnsi" w:cstheme="minorBidi"/>
          <w:b/>
          <w:bCs/>
          <w:lang w:eastAsia="ar-SA"/>
        </w:rPr>
      </w:pPr>
      <w:bookmarkStart w:id="3" w:name="_Toc219371893"/>
      <w:r w:rsidRPr="75C38B8D">
        <w:rPr>
          <w:rFonts w:asciiTheme="minorHAnsi" w:eastAsia="Times New Roman" w:hAnsiTheme="minorHAnsi" w:cstheme="minorBidi"/>
          <w:b/>
          <w:bCs/>
          <w:kern w:val="0"/>
          <w:lang w:eastAsia="ar-SA"/>
        </w:rPr>
        <w:t>Hitos</w:t>
      </w:r>
      <w:bookmarkEnd w:id="3"/>
    </w:p>
    <w:p w14:paraId="6AE2BCE5" w14:textId="77777777" w:rsidR="005250E7" w:rsidRP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2DD3304B" w14:textId="77777777" w:rsidR="009858C5" w:rsidRDefault="009858C5" w:rsidP="002B2208">
      <w:pPr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kern w:val="0"/>
          <w:lang w:eastAsia="es-ES_tradnl"/>
        </w:rPr>
      </w:pPr>
    </w:p>
    <w:p w14:paraId="3163C7AC" w14:textId="2B89D3F0" w:rsidR="009858C5" w:rsidRPr="009858C5" w:rsidRDefault="003C5129" w:rsidP="009858C5">
      <w:pPr>
        <w:keepNext/>
        <w:tabs>
          <w:tab w:val="left" w:pos="720"/>
        </w:tabs>
        <w:suppressAutoHyphens/>
        <w:spacing w:before="200" w:after="100" w:line="300" w:lineRule="exact"/>
        <w:ind w:left="180"/>
        <w:jc w:val="both"/>
        <w:outlineLvl w:val="1"/>
        <w:rPr>
          <w:rFonts w:asciiTheme="minorHAnsi" w:eastAsia="Times New Roman" w:hAnsiTheme="minorHAnsi" w:cstheme="minorBidi"/>
          <w:b/>
          <w:bCs/>
          <w:lang w:eastAsia="ar-SA"/>
        </w:rPr>
      </w:pPr>
      <w:bookmarkStart w:id="4" w:name="_Toc219371894"/>
      <w:r w:rsidRPr="75C38B8D">
        <w:rPr>
          <w:rFonts w:asciiTheme="minorHAnsi" w:eastAsia="Times New Roman" w:hAnsiTheme="minorHAnsi" w:cstheme="minorBidi"/>
          <w:b/>
          <w:bCs/>
          <w:kern w:val="0"/>
          <w:lang w:eastAsia="ar-SA"/>
        </w:rPr>
        <w:t>Limitaciones</w:t>
      </w:r>
      <w:bookmarkEnd w:id="4"/>
    </w:p>
    <w:p w14:paraId="04E0AC6A" w14:textId="77777777" w:rsidR="005250E7" w:rsidRP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254B0EDB" w14:textId="77777777" w:rsidR="009858C5" w:rsidRPr="004D13F9" w:rsidRDefault="009858C5" w:rsidP="002B2208">
      <w:pPr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kern w:val="0"/>
          <w:lang w:eastAsia="es-ES_tradnl"/>
        </w:rPr>
      </w:pPr>
    </w:p>
    <w:p w14:paraId="2F468972" w14:textId="6A5CAE89" w:rsidR="003C5129" w:rsidRPr="003C5129" w:rsidRDefault="003C5129" w:rsidP="002B2208">
      <w:pPr>
        <w:keepNext/>
        <w:tabs>
          <w:tab w:val="left" w:pos="720"/>
        </w:tabs>
        <w:suppressAutoHyphens/>
        <w:spacing w:before="200" w:after="100" w:line="300" w:lineRule="exact"/>
        <w:ind w:left="180"/>
        <w:jc w:val="both"/>
        <w:outlineLvl w:val="1"/>
        <w:rPr>
          <w:rFonts w:asciiTheme="minorHAnsi" w:eastAsia="Times New Roman" w:hAnsiTheme="minorHAnsi" w:cstheme="minorBidi"/>
          <w:b/>
          <w:bCs/>
          <w:lang w:eastAsia="ar-SA"/>
        </w:rPr>
      </w:pPr>
      <w:bookmarkStart w:id="5" w:name="_Toc219371895"/>
      <w:r w:rsidRPr="75C38B8D">
        <w:rPr>
          <w:rFonts w:asciiTheme="minorHAnsi" w:eastAsia="Times New Roman" w:hAnsiTheme="minorHAnsi" w:cstheme="minorBidi"/>
          <w:b/>
          <w:bCs/>
          <w:kern w:val="0"/>
          <w:lang w:eastAsia="ar-SA"/>
        </w:rPr>
        <w:t>Alcances</w:t>
      </w:r>
      <w:r w:rsidR="00393EF1" w:rsidRPr="75C38B8D">
        <w:rPr>
          <w:rFonts w:asciiTheme="minorHAnsi" w:eastAsia="Times New Roman" w:hAnsiTheme="minorHAnsi" w:cstheme="minorBidi"/>
          <w:b/>
          <w:bCs/>
          <w:kern w:val="0"/>
          <w:lang w:eastAsia="ar-SA"/>
        </w:rPr>
        <w:t xml:space="preserve"> y proyecciones</w:t>
      </w:r>
      <w:bookmarkEnd w:id="5"/>
    </w:p>
    <w:p w14:paraId="3A430EC3" w14:textId="6C4287DB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 XXXX XXXXXXXX XXXXXXXXXXX XXX XX X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</w:t>
      </w:r>
      <w:proofErr w:type="spellStart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>X</w:t>
      </w:r>
      <w:proofErr w:type="spellEnd"/>
      <w:r w:rsidRPr="005250E7">
        <w:rPr>
          <w:rFonts w:asciiTheme="minorHAnsi" w:eastAsia="Times New Roman" w:hAnsiTheme="minorHAnsi" w:cstheme="minorBidi"/>
          <w:color w:val="000000"/>
          <w:kern w:val="0"/>
          <w:lang w:eastAsia="es-ES"/>
        </w:rPr>
        <w:t xml:space="preserve"> XXXXXXXX.</w:t>
      </w:r>
    </w:p>
    <w:p w14:paraId="4F62D245" w14:textId="1D2988B2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5D6DD028" w14:textId="58D770E9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5C138770" w14:textId="743FC9FF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4E353492" w14:textId="6A2EA578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1A8EE408" w14:textId="76CECEE9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76E4AFD6" w14:textId="3E3A93DC" w:rsid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68474725" w14:textId="77777777" w:rsidR="005250E7" w:rsidRPr="005250E7" w:rsidRDefault="005250E7" w:rsidP="005250E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color w:val="000000"/>
          <w:kern w:val="0"/>
          <w:lang w:eastAsia="es-ES"/>
        </w:rPr>
      </w:pPr>
    </w:p>
    <w:p w14:paraId="05F01B68" w14:textId="087499C2" w:rsidR="003C5129" w:rsidRPr="003C5129" w:rsidRDefault="00DA7232" w:rsidP="002B220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eastAsia="Times New Roman" w:hAnsiTheme="minorHAnsi" w:cstheme="minorBidi"/>
          <w:b/>
          <w:bCs/>
          <w:color w:val="365F91"/>
          <w:sz w:val="28"/>
          <w:szCs w:val="28"/>
          <w:lang w:val="es-ES" w:eastAsia="es-ES"/>
        </w:rPr>
      </w:pPr>
      <w:r w:rsidRPr="16E584FE">
        <w:rPr>
          <w:rFonts w:asciiTheme="minorHAnsi" w:eastAsia="Times New Roman" w:hAnsiTheme="minorHAnsi" w:cstheme="minorBidi"/>
          <w:color w:val="000000"/>
          <w:kern w:val="0"/>
          <w:lang w:eastAsia="es-ES"/>
        </w:rPr>
        <w:t> </w:t>
      </w:r>
    </w:p>
    <w:p w14:paraId="3ED4BF7F" w14:textId="77777777" w:rsidR="009858C5" w:rsidRDefault="009858C5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16E10C04" w14:textId="77777777" w:rsidR="009858C5" w:rsidRDefault="009858C5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78296327" w14:textId="77777777" w:rsidR="009858C5" w:rsidRDefault="009858C5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7D380842" w14:textId="77777777" w:rsidR="009858C5" w:rsidRDefault="009858C5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7D54075A" w14:textId="77777777" w:rsidR="009858C5" w:rsidRDefault="009858C5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09528BCA" w14:textId="77777777" w:rsidR="009858C5" w:rsidRDefault="009858C5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5C38F599" w14:textId="77777777" w:rsidR="00A86A65" w:rsidRDefault="00A86A65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3127813D" w14:textId="583DF6FC" w:rsidR="003C5129" w:rsidRDefault="00707420" w:rsidP="002B2208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  <w:r w:rsidRPr="00707420">
        <w:rPr>
          <w:rFonts w:asciiTheme="minorHAnsi" w:eastAsia="Times New Roman" w:hAnsiTheme="minorHAnsi" w:cstheme="minorBidi"/>
          <w:color w:val="000000" w:themeColor="text1"/>
          <w:lang w:eastAsia="es-ES"/>
        </w:rPr>
        <w:lastRenderedPageBreak/>
        <w:t xml:space="preserve"> </w:t>
      </w:r>
    </w:p>
    <w:p w14:paraId="5195443C" w14:textId="6667923A" w:rsidR="00707420" w:rsidRDefault="00707420" w:rsidP="00707420">
      <w:pPr>
        <w:spacing w:after="0" w:line="240" w:lineRule="auto"/>
        <w:jc w:val="both"/>
        <w:rPr>
          <w:rFonts w:asciiTheme="minorHAnsi" w:eastAsia="Times New Roman" w:hAnsiTheme="minorHAnsi" w:cstheme="minorBidi"/>
          <w:color w:val="000000" w:themeColor="text1"/>
          <w:lang w:eastAsia="es-ES"/>
        </w:rPr>
      </w:pPr>
    </w:p>
    <w:p w14:paraId="2E61B282" w14:textId="77777777" w:rsidR="00707420" w:rsidRPr="003C5129" w:rsidRDefault="00707420" w:rsidP="00707420">
      <w:pPr>
        <w:spacing w:after="0" w:line="240" w:lineRule="auto"/>
        <w:jc w:val="both"/>
        <w:rPr>
          <w:rFonts w:asciiTheme="minorHAnsi" w:eastAsia="Times New Roman" w:hAnsiTheme="minorHAnsi" w:cstheme="minorHAnsi"/>
          <w:bCs/>
          <w:kern w:val="0"/>
          <w:sz w:val="20"/>
          <w:szCs w:val="20"/>
          <w:lang w:eastAsia="es-CO"/>
        </w:rPr>
      </w:pPr>
    </w:p>
    <w:p w14:paraId="1D7754AD" w14:textId="77777777" w:rsidR="001930DF" w:rsidRPr="003C5129" w:rsidRDefault="001930DF">
      <w:pPr>
        <w:rPr>
          <w:rFonts w:asciiTheme="minorHAnsi" w:hAnsiTheme="minorHAnsi" w:cstheme="minorHAnsi"/>
        </w:rPr>
      </w:pPr>
    </w:p>
    <w:p w14:paraId="4CB0A429" w14:textId="3FAF4F8F" w:rsidR="00784B1E" w:rsidRPr="003C5129" w:rsidRDefault="003C5129">
      <w:pPr>
        <w:rPr>
          <w:rFonts w:asciiTheme="minorHAnsi" w:hAnsiTheme="minorHAnsi" w:cstheme="minorHAnsi"/>
        </w:rPr>
      </w:pPr>
      <w:r w:rsidRPr="003C512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6704" behindDoc="1" locked="1" layoutInCell="1" allowOverlap="1" wp14:anchorId="5BCE0C71" wp14:editId="3F8A8223">
            <wp:simplePos x="0" y="0"/>
            <wp:positionH relativeFrom="page">
              <wp:align>right</wp:align>
            </wp:positionH>
            <wp:positionV relativeFrom="paragraph">
              <wp:posOffset>-1847215</wp:posOffset>
            </wp:positionV>
            <wp:extent cx="7771765" cy="10979785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65" cy="1097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84B1E" w:rsidRPr="003C5129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10CD9" w14:textId="77777777" w:rsidR="00F4236C" w:rsidRDefault="00F4236C" w:rsidP="001930DF">
      <w:pPr>
        <w:spacing w:after="0" w:line="240" w:lineRule="auto"/>
      </w:pPr>
      <w:r>
        <w:separator/>
      </w:r>
    </w:p>
  </w:endnote>
  <w:endnote w:type="continuationSeparator" w:id="0">
    <w:p w14:paraId="4680BD5A" w14:textId="77777777" w:rsidR="00F4236C" w:rsidRDefault="00F4236C" w:rsidP="00193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5C38B8D" w14:paraId="4190FD56" w14:textId="77777777" w:rsidTr="75C38B8D">
      <w:trPr>
        <w:trHeight w:val="300"/>
      </w:trPr>
      <w:tc>
        <w:tcPr>
          <w:tcW w:w="2945" w:type="dxa"/>
        </w:tcPr>
        <w:p w14:paraId="702289FB" w14:textId="19AB2750" w:rsidR="75C38B8D" w:rsidRDefault="75C38B8D" w:rsidP="75C38B8D">
          <w:pPr>
            <w:pStyle w:val="Header"/>
            <w:ind w:left="-115"/>
          </w:pPr>
        </w:p>
      </w:tc>
      <w:tc>
        <w:tcPr>
          <w:tcW w:w="2945" w:type="dxa"/>
        </w:tcPr>
        <w:p w14:paraId="2DE65FE3" w14:textId="2A1E1586" w:rsidR="75C38B8D" w:rsidRDefault="75C38B8D" w:rsidP="75C38B8D">
          <w:pPr>
            <w:pStyle w:val="Header"/>
            <w:jc w:val="center"/>
          </w:pPr>
        </w:p>
      </w:tc>
      <w:tc>
        <w:tcPr>
          <w:tcW w:w="2945" w:type="dxa"/>
        </w:tcPr>
        <w:p w14:paraId="60537621" w14:textId="78B8C384" w:rsidR="75C38B8D" w:rsidRDefault="75C38B8D" w:rsidP="75C38B8D">
          <w:pPr>
            <w:pStyle w:val="Header"/>
            <w:ind w:right="-115"/>
            <w:jc w:val="right"/>
          </w:pPr>
        </w:p>
      </w:tc>
    </w:tr>
  </w:tbl>
  <w:p w14:paraId="7CBDE701" w14:textId="1A9123C6" w:rsidR="75C38B8D" w:rsidRDefault="75C38B8D" w:rsidP="75C38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C424F" w14:textId="77777777" w:rsidR="00F4236C" w:rsidRDefault="00F4236C" w:rsidP="001930DF">
      <w:pPr>
        <w:spacing w:after="0" w:line="240" w:lineRule="auto"/>
      </w:pPr>
      <w:r>
        <w:separator/>
      </w:r>
    </w:p>
  </w:footnote>
  <w:footnote w:type="continuationSeparator" w:id="0">
    <w:p w14:paraId="70326400" w14:textId="77777777" w:rsidR="00F4236C" w:rsidRDefault="00F4236C" w:rsidP="00193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6167C" w14:textId="1EBFB8EF" w:rsidR="001930DF" w:rsidRDefault="003C5129">
    <w:pPr>
      <w:pStyle w:val="Header"/>
    </w:pPr>
    <w:r>
      <w:rPr>
        <w:noProof/>
      </w:rPr>
      <w:drawing>
        <wp:anchor distT="0" distB="0" distL="114300" distR="114300" simplePos="0" relativeHeight="251657728" behindDoc="1" locked="1" layoutInCell="1" allowOverlap="1" wp14:anchorId="6CEA3395" wp14:editId="7F9C002D">
          <wp:simplePos x="0" y="0"/>
          <wp:positionH relativeFrom="page">
            <wp:posOffset>23495</wp:posOffset>
          </wp:positionH>
          <wp:positionV relativeFrom="paragraph">
            <wp:posOffset>-442595</wp:posOffset>
          </wp:positionV>
          <wp:extent cx="7757795" cy="10958195"/>
          <wp:effectExtent l="0" t="0" r="0" b="0"/>
          <wp:wrapNone/>
          <wp:docPr id="1" name="Imagen 3" descr="Dibujo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ibujo en blanco y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7795" cy="1095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T/kG1wzDdkj2p" int2:id="Oa5HbsGk">
      <int2:state int2:type="AugLoop_Text_Critique" int2:value="Rejected"/>
    </int2:textHash>
    <int2:textHash int2:hashCode="jYYLpJmTVoaxE3" int2:id="3gQbscWm">
      <int2:state int2:type="AugLoop_Text_Critique" int2:value="Rejected"/>
    </int2:textHash>
    <int2:textHash int2:hashCode="8JXy1x2xdsZnwg" int2:id="QbAJywZs">
      <int2:state int2:type="AugLoop_Text_Critique" int2:value="Rejected"/>
    </int2:textHash>
    <int2:bookmark int2:bookmarkName="_Int_Bh6jjMYZ" int2:invalidationBookmarkName="" int2:hashCode="Lwol+oOL5jzm8C" int2:id="TQP5cm5R">
      <int2:state int2:type="WordDesignerDefaultAnnotation" int2:value="Rejected"/>
    </int2:bookmark>
    <int2:bookmark int2:bookmarkName="_Int_wJ5hBgtr" int2:invalidationBookmarkName="" int2:hashCode="udx74PziPWNTfR" int2:id="NbrAfT1h">
      <int2:state int2:type="WordDesignerDefaultAnnotation" int2:value="Rejected"/>
    </int2:bookmark>
    <int2:bookmark int2:bookmarkName="_Int_RlGU9CdP" int2:invalidationBookmarkName="" int2:hashCode="U/UsR4dnmOEH10" int2:id="8K98uDtu">
      <int2:state int2:type="WordDesignerDefaultAnnotation" int2:value="Rejected"/>
    </int2:bookmark>
    <int2:bookmark int2:bookmarkName="_Int_P9KsQxuO" int2:invalidationBookmarkName="" int2:hashCode="2TQtEdDs6H+CZA" int2:id="thJ71dim">
      <int2:state int2:type="WordDesignerDefaultAnnotation" int2:value="Rejected"/>
    </int2:bookmark>
    <int2:bookmark int2:bookmarkName="_Int_fQqtdTik" int2:invalidationBookmarkName="" int2:hashCode="PQXQb47AnA/WWm" int2:id="XzWlArEH">
      <int2:state int2:type="WordDesignerDefaultAnnotation" int2:value="Rejected"/>
    </int2:bookmark>
    <int2:bookmark int2:bookmarkName="_Int_NN2W295y" int2:invalidationBookmarkName="" int2:hashCode="zKLxJbTDua8OKE" int2:id="23tY4Gf4">
      <int2:state int2:type="WordDesignerDefaultAnnotation" int2:value="Rejected"/>
    </int2:bookmark>
    <int2:bookmark int2:bookmarkName="_Int_6qisEP4F" int2:invalidationBookmarkName="" int2:hashCode="DHTamTW+8iBQIr" int2:id="JgJpkOG5">
      <int2:state int2:type="WordDesignerDefaultAnnotation" int2:value="Rejected"/>
    </int2:bookmark>
    <int2:bookmark int2:bookmarkName="_Int_JJSVzoOW" int2:invalidationBookmarkName="" int2:hashCode="7WM7CCew1pYCJ2" int2:id="EcD72hNs">
      <int2:state int2:type="WordDesignerDefaultAnnotation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22B"/>
    <w:multiLevelType w:val="hybridMultilevel"/>
    <w:tmpl w:val="720A5E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F1F00"/>
    <w:multiLevelType w:val="hybridMultilevel"/>
    <w:tmpl w:val="058AE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60084"/>
    <w:multiLevelType w:val="hybridMultilevel"/>
    <w:tmpl w:val="EACAF1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7FD5"/>
    <w:multiLevelType w:val="hybridMultilevel"/>
    <w:tmpl w:val="DB887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E7655"/>
    <w:multiLevelType w:val="hybridMultilevel"/>
    <w:tmpl w:val="CF5C9B9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E6927"/>
    <w:multiLevelType w:val="hybridMultilevel"/>
    <w:tmpl w:val="9CCCB4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940F2"/>
    <w:multiLevelType w:val="hybridMultilevel"/>
    <w:tmpl w:val="A7AE4DE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132A8B"/>
    <w:multiLevelType w:val="hybridMultilevel"/>
    <w:tmpl w:val="944472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D246ED"/>
    <w:multiLevelType w:val="hybridMultilevel"/>
    <w:tmpl w:val="87F07C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17557"/>
    <w:multiLevelType w:val="hybridMultilevel"/>
    <w:tmpl w:val="CC2A0CD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5A3003"/>
    <w:multiLevelType w:val="hybridMultilevel"/>
    <w:tmpl w:val="630C1F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996A25"/>
    <w:multiLevelType w:val="hybridMultilevel"/>
    <w:tmpl w:val="3DBEF5A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F92249C">
      <w:start w:val="4"/>
      <w:numFmt w:val="bullet"/>
      <w:lvlText w:val="-"/>
      <w:lvlJc w:val="left"/>
      <w:pPr>
        <w:ind w:left="1428" w:hanging="708"/>
      </w:pPr>
      <w:rPr>
        <w:rFonts w:ascii="Arial" w:eastAsia="Times New Roman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97235E"/>
    <w:multiLevelType w:val="hybridMultilevel"/>
    <w:tmpl w:val="BD3AE9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8D1BFC"/>
    <w:multiLevelType w:val="hybridMultilevel"/>
    <w:tmpl w:val="747C3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514E4"/>
    <w:multiLevelType w:val="hybridMultilevel"/>
    <w:tmpl w:val="39CE00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D0753D"/>
    <w:multiLevelType w:val="hybridMultilevel"/>
    <w:tmpl w:val="EA6E416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B620FC"/>
    <w:multiLevelType w:val="hybridMultilevel"/>
    <w:tmpl w:val="47D2B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E0501"/>
    <w:multiLevelType w:val="hybridMultilevel"/>
    <w:tmpl w:val="568222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B01B8"/>
    <w:multiLevelType w:val="hybridMultilevel"/>
    <w:tmpl w:val="209A0E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46779"/>
    <w:multiLevelType w:val="hybridMultilevel"/>
    <w:tmpl w:val="C1C088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912A79"/>
    <w:multiLevelType w:val="hybridMultilevel"/>
    <w:tmpl w:val="28BCF7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9C5A1A"/>
    <w:multiLevelType w:val="hybridMultilevel"/>
    <w:tmpl w:val="C38C5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1D43"/>
    <w:multiLevelType w:val="hybridMultilevel"/>
    <w:tmpl w:val="9B544E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84234"/>
    <w:multiLevelType w:val="hybridMultilevel"/>
    <w:tmpl w:val="0FE05F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BA1606"/>
    <w:multiLevelType w:val="hybridMultilevel"/>
    <w:tmpl w:val="4E9882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9F35E2"/>
    <w:multiLevelType w:val="hybridMultilevel"/>
    <w:tmpl w:val="DEBECE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A4413D"/>
    <w:multiLevelType w:val="hybridMultilevel"/>
    <w:tmpl w:val="E82EDC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4D2377"/>
    <w:multiLevelType w:val="hybridMultilevel"/>
    <w:tmpl w:val="C9D472B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82AD5FA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6"/>
  </w:num>
  <w:num w:numId="5">
    <w:abstractNumId w:val="0"/>
  </w:num>
  <w:num w:numId="6">
    <w:abstractNumId w:val="23"/>
  </w:num>
  <w:num w:numId="7">
    <w:abstractNumId w:val="14"/>
  </w:num>
  <w:num w:numId="8">
    <w:abstractNumId w:val="22"/>
  </w:num>
  <w:num w:numId="9">
    <w:abstractNumId w:val="19"/>
  </w:num>
  <w:num w:numId="10">
    <w:abstractNumId w:val="7"/>
  </w:num>
  <w:num w:numId="11">
    <w:abstractNumId w:val="27"/>
  </w:num>
  <w:num w:numId="12">
    <w:abstractNumId w:val="2"/>
  </w:num>
  <w:num w:numId="13">
    <w:abstractNumId w:val="6"/>
  </w:num>
  <w:num w:numId="14">
    <w:abstractNumId w:val="15"/>
  </w:num>
  <w:num w:numId="15">
    <w:abstractNumId w:val="10"/>
  </w:num>
  <w:num w:numId="16">
    <w:abstractNumId w:val="20"/>
  </w:num>
  <w:num w:numId="17">
    <w:abstractNumId w:val="12"/>
  </w:num>
  <w:num w:numId="18">
    <w:abstractNumId w:val="24"/>
  </w:num>
  <w:num w:numId="19">
    <w:abstractNumId w:val="1"/>
  </w:num>
  <w:num w:numId="20">
    <w:abstractNumId w:val="18"/>
  </w:num>
  <w:num w:numId="21">
    <w:abstractNumId w:val="25"/>
  </w:num>
  <w:num w:numId="22">
    <w:abstractNumId w:val="17"/>
  </w:num>
  <w:num w:numId="23">
    <w:abstractNumId w:val="21"/>
  </w:num>
  <w:num w:numId="24">
    <w:abstractNumId w:val="5"/>
  </w:num>
  <w:num w:numId="25">
    <w:abstractNumId w:val="13"/>
  </w:num>
  <w:num w:numId="26">
    <w:abstractNumId w:val="16"/>
  </w:num>
  <w:num w:numId="27">
    <w:abstractNumId w:val="8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29"/>
    <w:rsid w:val="0005166A"/>
    <w:rsid w:val="000A0727"/>
    <w:rsid w:val="000B3AE4"/>
    <w:rsid w:val="000B7D1C"/>
    <w:rsid w:val="000E8016"/>
    <w:rsid w:val="00110049"/>
    <w:rsid w:val="001514F3"/>
    <w:rsid w:val="00153FEC"/>
    <w:rsid w:val="001930DF"/>
    <w:rsid w:val="00195255"/>
    <w:rsid w:val="00234118"/>
    <w:rsid w:val="002350D4"/>
    <w:rsid w:val="002B2208"/>
    <w:rsid w:val="002E43E7"/>
    <w:rsid w:val="003463C3"/>
    <w:rsid w:val="00391570"/>
    <w:rsid w:val="00393EF1"/>
    <w:rsid w:val="003C5129"/>
    <w:rsid w:val="003C73E8"/>
    <w:rsid w:val="003E4B6D"/>
    <w:rsid w:val="003F0444"/>
    <w:rsid w:val="0041627C"/>
    <w:rsid w:val="004B7CC9"/>
    <w:rsid w:val="004D13F9"/>
    <w:rsid w:val="00500736"/>
    <w:rsid w:val="005250E7"/>
    <w:rsid w:val="005524AB"/>
    <w:rsid w:val="005E1325"/>
    <w:rsid w:val="00651C2E"/>
    <w:rsid w:val="00656FE2"/>
    <w:rsid w:val="006833B0"/>
    <w:rsid w:val="006A6671"/>
    <w:rsid w:val="006B52DB"/>
    <w:rsid w:val="006C1B20"/>
    <w:rsid w:val="006C7B40"/>
    <w:rsid w:val="00707420"/>
    <w:rsid w:val="00736BDF"/>
    <w:rsid w:val="00781B09"/>
    <w:rsid w:val="00784B1E"/>
    <w:rsid w:val="00791B31"/>
    <w:rsid w:val="007B2EF1"/>
    <w:rsid w:val="00820341"/>
    <w:rsid w:val="0083725B"/>
    <w:rsid w:val="00837EEB"/>
    <w:rsid w:val="008635F3"/>
    <w:rsid w:val="00941653"/>
    <w:rsid w:val="00972703"/>
    <w:rsid w:val="009858C5"/>
    <w:rsid w:val="009C2CB5"/>
    <w:rsid w:val="009D0B54"/>
    <w:rsid w:val="009E2A43"/>
    <w:rsid w:val="009F3D80"/>
    <w:rsid w:val="00A63CBA"/>
    <w:rsid w:val="00A6423B"/>
    <w:rsid w:val="00A86A65"/>
    <w:rsid w:val="00A933C4"/>
    <w:rsid w:val="00A9370A"/>
    <w:rsid w:val="00AC0D48"/>
    <w:rsid w:val="00B116CB"/>
    <w:rsid w:val="00B35CF6"/>
    <w:rsid w:val="00B549BE"/>
    <w:rsid w:val="00C65146"/>
    <w:rsid w:val="00CB22CC"/>
    <w:rsid w:val="00CB4EA7"/>
    <w:rsid w:val="00CE3D27"/>
    <w:rsid w:val="00D00686"/>
    <w:rsid w:val="00D04835"/>
    <w:rsid w:val="00D413E1"/>
    <w:rsid w:val="00D673CF"/>
    <w:rsid w:val="00DA7232"/>
    <w:rsid w:val="00DC1A99"/>
    <w:rsid w:val="00DC5339"/>
    <w:rsid w:val="00E04361"/>
    <w:rsid w:val="00E101D1"/>
    <w:rsid w:val="00E60677"/>
    <w:rsid w:val="00E63842"/>
    <w:rsid w:val="00E74ED0"/>
    <w:rsid w:val="00E87C1B"/>
    <w:rsid w:val="00F00592"/>
    <w:rsid w:val="00F114D3"/>
    <w:rsid w:val="00F3178C"/>
    <w:rsid w:val="00F4236C"/>
    <w:rsid w:val="00F53810"/>
    <w:rsid w:val="00FC37AC"/>
    <w:rsid w:val="00FF7280"/>
    <w:rsid w:val="01A14041"/>
    <w:rsid w:val="03A3CF86"/>
    <w:rsid w:val="04FEE86B"/>
    <w:rsid w:val="05319261"/>
    <w:rsid w:val="05705524"/>
    <w:rsid w:val="05F0599A"/>
    <w:rsid w:val="062DF9E5"/>
    <w:rsid w:val="06FB4576"/>
    <w:rsid w:val="07903E94"/>
    <w:rsid w:val="0851C511"/>
    <w:rsid w:val="088F8C89"/>
    <w:rsid w:val="08A2CEFE"/>
    <w:rsid w:val="098215FF"/>
    <w:rsid w:val="09E5147D"/>
    <w:rsid w:val="0A662E8C"/>
    <w:rsid w:val="0ACAF5DB"/>
    <w:rsid w:val="0B3298A6"/>
    <w:rsid w:val="0BAD14EE"/>
    <w:rsid w:val="0C0FACF0"/>
    <w:rsid w:val="0C3C5958"/>
    <w:rsid w:val="0C431341"/>
    <w:rsid w:val="0CB15D2F"/>
    <w:rsid w:val="0CD4C2ED"/>
    <w:rsid w:val="0D403B03"/>
    <w:rsid w:val="0D7518DD"/>
    <w:rsid w:val="0D8B8489"/>
    <w:rsid w:val="0DC8F94D"/>
    <w:rsid w:val="0EFA441D"/>
    <w:rsid w:val="0EFBB62F"/>
    <w:rsid w:val="0F33EF65"/>
    <w:rsid w:val="0F795DAD"/>
    <w:rsid w:val="10223E60"/>
    <w:rsid w:val="1064CDF8"/>
    <w:rsid w:val="10750861"/>
    <w:rsid w:val="10D84264"/>
    <w:rsid w:val="10DC04FD"/>
    <w:rsid w:val="11AC3407"/>
    <w:rsid w:val="12052BA5"/>
    <w:rsid w:val="126C71C4"/>
    <w:rsid w:val="1282580E"/>
    <w:rsid w:val="12BF6F49"/>
    <w:rsid w:val="12E03F83"/>
    <w:rsid w:val="1301EC56"/>
    <w:rsid w:val="13E19727"/>
    <w:rsid w:val="13E2A543"/>
    <w:rsid w:val="13F4B5F1"/>
    <w:rsid w:val="14117EB3"/>
    <w:rsid w:val="1418A34B"/>
    <w:rsid w:val="1440DB44"/>
    <w:rsid w:val="14E30F2D"/>
    <w:rsid w:val="1546D904"/>
    <w:rsid w:val="1598ACCA"/>
    <w:rsid w:val="163757E3"/>
    <w:rsid w:val="163A8E41"/>
    <w:rsid w:val="16E584FE"/>
    <w:rsid w:val="17DEEE38"/>
    <w:rsid w:val="182FCE54"/>
    <w:rsid w:val="188A2ACA"/>
    <w:rsid w:val="18DA18A2"/>
    <w:rsid w:val="19174E81"/>
    <w:rsid w:val="199D20F4"/>
    <w:rsid w:val="19A606FB"/>
    <w:rsid w:val="19DF5905"/>
    <w:rsid w:val="1A5A2AAE"/>
    <w:rsid w:val="1B7315F3"/>
    <w:rsid w:val="1BD58A5D"/>
    <w:rsid w:val="1C8DA8A6"/>
    <w:rsid w:val="1CB32B67"/>
    <w:rsid w:val="1D31F375"/>
    <w:rsid w:val="1DCF73AA"/>
    <w:rsid w:val="1E792E5E"/>
    <w:rsid w:val="1EB6DE60"/>
    <w:rsid w:val="1F358A22"/>
    <w:rsid w:val="1FFFEE19"/>
    <w:rsid w:val="209FE793"/>
    <w:rsid w:val="21656D1B"/>
    <w:rsid w:val="21CE29CF"/>
    <w:rsid w:val="22130239"/>
    <w:rsid w:val="22293369"/>
    <w:rsid w:val="23256FAB"/>
    <w:rsid w:val="23513815"/>
    <w:rsid w:val="24128EF9"/>
    <w:rsid w:val="24467E0B"/>
    <w:rsid w:val="246AB6F2"/>
    <w:rsid w:val="2494C52A"/>
    <w:rsid w:val="24A95CB8"/>
    <w:rsid w:val="25A0F036"/>
    <w:rsid w:val="25F2EBD8"/>
    <w:rsid w:val="263EE47E"/>
    <w:rsid w:val="26435666"/>
    <w:rsid w:val="26C0BCDE"/>
    <w:rsid w:val="26F82C93"/>
    <w:rsid w:val="2778AFB0"/>
    <w:rsid w:val="28682F16"/>
    <w:rsid w:val="2892644E"/>
    <w:rsid w:val="28A22E8B"/>
    <w:rsid w:val="28A5C6FA"/>
    <w:rsid w:val="28B9F42B"/>
    <w:rsid w:val="2927AC97"/>
    <w:rsid w:val="2969C82B"/>
    <w:rsid w:val="29834705"/>
    <w:rsid w:val="29D2CF47"/>
    <w:rsid w:val="29F53982"/>
    <w:rsid w:val="2A0C3C54"/>
    <w:rsid w:val="2A11B834"/>
    <w:rsid w:val="2AA0AF2C"/>
    <w:rsid w:val="2B7C6ADF"/>
    <w:rsid w:val="2BAE5BCA"/>
    <w:rsid w:val="2BB248F0"/>
    <w:rsid w:val="2C59290D"/>
    <w:rsid w:val="2C7647E9"/>
    <w:rsid w:val="2CE113EC"/>
    <w:rsid w:val="2D0A30B4"/>
    <w:rsid w:val="2D301175"/>
    <w:rsid w:val="2E8917F7"/>
    <w:rsid w:val="2E9BB404"/>
    <w:rsid w:val="2F46A756"/>
    <w:rsid w:val="2F9FDD86"/>
    <w:rsid w:val="2FAE39D3"/>
    <w:rsid w:val="2FC41B54"/>
    <w:rsid w:val="2FFE3A05"/>
    <w:rsid w:val="2FFE5314"/>
    <w:rsid w:val="30622734"/>
    <w:rsid w:val="31AE8D7A"/>
    <w:rsid w:val="31E462FE"/>
    <w:rsid w:val="3265B40B"/>
    <w:rsid w:val="328B1043"/>
    <w:rsid w:val="333CFAC1"/>
    <w:rsid w:val="339BAC87"/>
    <w:rsid w:val="341EC628"/>
    <w:rsid w:val="343D67AF"/>
    <w:rsid w:val="3497BE3A"/>
    <w:rsid w:val="351C9931"/>
    <w:rsid w:val="3545551A"/>
    <w:rsid w:val="354D966E"/>
    <w:rsid w:val="3555AA28"/>
    <w:rsid w:val="35786AC9"/>
    <w:rsid w:val="362B037B"/>
    <w:rsid w:val="370EB5B3"/>
    <w:rsid w:val="372B11F1"/>
    <w:rsid w:val="373E66A2"/>
    <w:rsid w:val="387C7548"/>
    <w:rsid w:val="38A5DAED"/>
    <w:rsid w:val="39354CD2"/>
    <w:rsid w:val="393EBE5A"/>
    <w:rsid w:val="39AB4085"/>
    <w:rsid w:val="39EEEDC5"/>
    <w:rsid w:val="3A849E04"/>
    <w:rsid w:val="3A9AF0F1"/>
    <w:rsid w:val="3AED0B0A"/>
    <w:rsid w:val="3BF9BB75"/>
    <w:rsid w:val="3D14725F"/>
    <w:rsid w:val="3D3D77B2"/>
    <w:rsid w:val="3DD3C614"/>
    <w:rsid w:val="3E84EF1D"/>
    <w:rsid w:val="3F124275"/>
    <w:rsid w:val="3F589495"/>
    <w:rsid w:val="3F923243"/>
    <w:rsid w:val="404B4FFE"/>
    <w:rsid w:val="40A5CCB6"/>
    <w:rsid w:val="41485194"/>
    <w:rsid w:val="421553C8"/>
    <w:rsid w:val="42162A6A"/>
    <w:rsid w:val="42B59DF4"/>
    <w:rsid w:val="42D4C4DF"/>
    <w:rsid w:val="435086BE"/>
    <w:rsid w:val="440D55DA"/>
    <w:rsid w:val="4429C455"/>
    <w:rsid w:val="447EE7BD"/>
    <w:rsid w:val="451C8C6E"/>
    <w:rsid w:val="4602F7DE"/>
    <w:rsid w:val="467E931C"/>
    <w:rsid w:val="46B969B5"/>
    <w:rsid w:val="47939043"/>
    <w:rsid w:val="47B879F9"/>
    <w:rsid w:val="47BEBDDB"/>
    <w:rsid w:val="48572C2E"/>
    <w:rsid w:val="48831640"/>
    <w:rsid w:val="4953B947"/>
    <w:rsid w:val="49DB4978"/>
    <w:rsid w:val="4AF39693"/>
    <w:rsid w:val="4B13FC0B"/>
    <w:rsid w:val="4B256BF2"/>
    <w:rsid w:val="4B5F2603"/>
    <w:rsid w:val="4BA516AE"/>
    <w:rsid w:val="4BD68C0E"/>
    <w:rsid w:val="4C4C8719"/>
    <w:rsid w:val="4C833A0A"/>
    <w:rsid w:val="4CF6B6B5"/>
    <w:rsid w:val="4D0000E9"/>
    <w:rsid w:val="4D109265"/>
    <w:rsid w:val="4D2E0ED4"/>
    <w:rsid w:val="4D7B0BF6"/>
    <w:rsid w:val="4EC60C72"/>
    <w:rsid w:val="4EFD9743"/>
    <w:rsid w:val="4FE6B09C"/>
    <w:rsid w:val="503A9E76"/>
    <w:rsid w:val="504EEA6C"/>
    <w:rsid w:val="51593617"/>
    <w:rsid w:val="52E9DFDC"/>
    <w:rsid w:val="5313755E"/>
    <w:rsid w:val="53B54646"/>
    <w:rsid w:val="53F30360"/>
    <w:rsid w:val="53FABD05"/>
    <w:rsid w:val="54460767"/>
    <w:rsid w:val="54A08AC3"/>
    <w:rsid w:val="54B66B6A"/>
    <w:rsid w:val="551523A4"/>
    <w:rsid w:val="555A29DF"/>
    <w:rsid w:val="55720075"/>
    <w:rsid w:val="55D2150E"/>
    <w:rsid w:val="55D4AD5C"/>
    <w:rsid w:val="56158A9E"/>
    <w:rsid w:val="563A7E9F"/>
    <w:rsid w:val="564837B4"/>
    <w:rsid w:val="57175EC1"/>
    <w:rsid w:val="57CD05F8"/>
    <w:rsid w:val="57D37898"/>
    <w:rsid w:val="5805A142"/>
    <w:rsid w:val="5809683E"/>
    <w:rsid w:val="5824D585"/>
    <w:rsid w:val="582BE8B4"/>
    <w:rsid w:val="5841785B"/>
    <w:rsid w:val="59DA5A62"/>
    <w:rsid w:val="59FF25EE"/>
    <w:rsid w:val="5A128D66"/>
    <w:rsid w:val="5A7620AE"/>
    <w:rsid w:val="5A8114BA"/>
    <w:rsid w:val="5AB618CB"/>
    <w:rsid w:val="5AFEE7EC"/>
    <w:rsid w:val="5B3700D6"/>
    <w:rsid w:val="5BA67157"/>
    <w:rsid w:val="5CB47D1E"/>
    <w:rsid w:val="5D129EC9"/>
    <w:rsid w:val="5D5C3742"/>
    <w:rsid w:val="5DCB014A"/>
    <w:rsid w:val="5DD03F27"/>
    <w:rsid w:val="5E76D448"/>
    <w:rsid w:val="5EC96DD0"/>
    <w:rsid w:val="5FA99BD5"/>
    <w:rsid w:val="5FE51C4A"/>
    <w:rsid w:val="603D1B9A"/>
    <w:rsid w:val="60994211"/>
    <w:rsid w:val="60A82F36"/>
    <w:rsid w:val="620F2810"/>
    <w:rsid w:val="6249D3E9"/>
    <w:rsid w:val="62BF77E2"/>
    <w:rsid w:val="62C7D1E9"/>
    <w:rsid w:val="630F2543"/>
    <w:rsid w:val="631ABC6B"/>
    <w:rsid w:val="639C780D"/>
    <w:rsid w:val="63A42ED6"/>
    <w:rsid w:val="6463EEF7"/>
    <w:rsid w:val="651E8C6E"/>
    <w:rsid w:val="65949FB8"/>
    <w:rsid w:val="66197AB5"/>
    <w:rsid w:val="66AE0ECF"/>
    <w:rsid w:val="67296FC8"/>
    <w:rsid w:val="67890166"/>
    <w:rsid w:val="67C89E9C"/>
    <w:rsid w:val="6816154D"/>
    <w:rsid w:val="68370742"/>
    <w:rsid w:val="68C14A1B"/>
    <w:rsid w:val="68C45339"/>
    <w:rsid w:val="6980ABE9"/>
    <w:rsid w:val="69B51D8D"/>
    <w:rsid w:val="69E40EA5"/>
    <w:rsid w:val="6A2240F7"/>
    <w:rsid w:val="6A7C913C"/>
    <w:rsid w:val="6AC135DC"/>
    <w:rsid w:val="6AF631AF"/>
    <w:rsid w:val="6B457EC7"/>
    <w:rsid w:val="6B63C912"/>
    <w:rsid w:val="6B8D624B"/>
    <w:rsid w:val="6BA1B891"/>
    <w:rsid w:val="6BC18864"/>
    <w:rsid w:val="6C06A60E"/>
    <w:rsid w:val="6C172B3D"/>
    <w:rsid w:val="6CE7F456"/>
    <w:rsid w:val="6D061C1A"/>
    <w:rsid w:val="6D3096C4"/>
    <w:rsid w:val="6E18B54E"/>
    <w:rsid w:val="6E1BB120"/>
    <w:rsid w:val="6F6C5901"/>
    <w:rsid w:val="6F6F456D"/>
    <w:rsid w:val="7036C0DF"/>
    <w:rsid w:val="70668855"/>
    <w:rsid w:val="70720D3F"/>
    <w:rsid w:val="708BEB6D"/>
    <w:rsid w:val="708F0BA1"/>
    <w:rsid w:val="70C4B5DF"/>
    <w:rsid w:val="711343E7"/>
    <w:rsid w:val="714DACDF"/>
    <w:rsid w:val="716B8720"/>
    <w:rsid w:val="71934978"/>
    <w:rsid w:val="71EEDEDC"/>
    <w:rsid w:val="72B65C64"/>
    <w:rsid w:val="7526F764"/>
    <w:rsid w:val="75340467"/>
    <w:rsid w:val="75702780"/>
    <w:rsid w:val="75C38B8D"/>
    <w:rsid w:val="7644A98A"/>
    <w:rsid w:val="76A97506"/>
    <w:rsid w:val="770E27BF"/>
    <w:rsid w:val="77174E92"/>
    <w:rsid w:val="77512398"/>
    <w:rsid w:val="785D4F1A"/>
    <w:rsid w:val="78A4E143"/>
    <w:rsid w:val="78ED58BB"/>
    <w:rsid w:val="7928B235"/>
    <w:rsid w:val="797CD246"/>
    <w:rsid w:val="79941C59"/>
    <w:rsid w:val="7A169EB9"/>
    <w:rsid w:val="7A88FA38"/>
    <w:rsid w:val="7C9E2B8F"/>
    <w:rsid w:val="7C9FC3AD"/>
    <w:rsid w:val="7D3C8D43"/>
    <w:rsid w:val="7D4A3A71"/>
    <w:rsid w:val="7DB17EEA"/>
    <w:rsid w:val="7E4CFC5B"/>
    <w:rsid w:val="7EBC0F91"/>
    <w:rsid w:val="7EF6A37F"/>
    <w:rsid w:val="7FC9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80BEC"/>
  <w15:chartTrackingRefBased/>
  <w15:docId w15:val="{4E0904F5-CA23-4007-AEE9-77AD46B3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0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0DF"/>
  </w:style>
  <w:style w:type="paragraph" w:styleId="Footer">
    <w:name w:val="footer"/>
    <w:basedOn w:val="Normal"/>
    <w:link w:val="FooterChar"/>
    <w:uiPriority w:val="99"/>
    <w:unhideWhenUsed/>
    <w:rsid w:val="001930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0DF"/>
  </w:style>
  <w:style w:type="paragraph" w:styleId="ListParagraph">
    <w:name w:val="List Paragraph"/>
    <w:basedOn w:val="Normal"/>
    <w:uiPriority w:val="34"/>
    <w:qFormat/>
    <w:rsid w:val="00D673C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6C1B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1B2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C1B2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5166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1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5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%2010\Downloads\PLANTILLA_GENERICA_INFORMES%20(1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BB1B5-F5DF-4B19-A8D1-12CCF1BF0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PLANTILLA_GENERICA_INFORMES (1)</Template>
  <TotalTime>7</TotalTime>
  <Pages>5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JCMA LAPTOP</dc:creator>
  <cp:keywords/>
  <dc:description/>
  <cp:lastModifiedBy>JEISON ANDRES CHAVARRO ACOSTA</cp:lastModifiedBy>
  <cp:revision>3</cp:revision>
  <dcterms:created xsi:type="dcterms:W3CDTF">2026-01-15T17:14:00Z</dcterms:created>
  <dcterms:modified xsi:type="dcterms:W3CDTF">2026-01-15T17:20:00Z</dcterms:modified>
</cp:coreProperties>
</file>